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3980" w14:textId="77777777" w:rsidR="00775532" w:rsidRDefault="00775532" w:rsidP="00775532">
      <w:r>
        <w:t xml:space="preserve">  Denne boka har overskriftstiler på overskriftene. Da kan du </w:t>
      </w:r>
      <w:bookmarkStart w:id="0" w:name="OLE_LINK6"/>
      <w:bookmarkStart w:id="1" w:name="OLE_LINK5"/>
      <w:r>
        <w:t xml:space="preserve">bruke skjermleseren til å </w:t>
      </w:r>
      <w:bookmarkEnd w:id="0"/>
      <w:bookmarkEnd w:id="1"/>
      <w:r>
        <w:t>samle overskriftene i ei liste og flytte deg direkte til der overskriftene er ved å velge den. For å lage overskriftslista bruker du følgende hurtigtast:</w:t>
      </w:r>
    </w:p>
    <w:p w14:paraId="797A9F37" w14:textId="77777777" w:rsidR="00775532" w:rsidRDefault="00775532" w:rsidP="00775532">
      <w:r>
        <w:t>Med JAWS: Ins+F6</w:t>
      </w:r>
    </w:p>
    <w:p w14:paraId="703AF844" w14:textId="77777777" w:rsidR="00775532" w:rsidRDefault="00775532" w:rsidP="00775532">
      <w:r>
        <w:t>Med Supernova: CapsLock+2</w:t>
      </w:r>
    </w:p>
    <w:p w14:paraId="21532923" w14:textId="77777777" w:rsidR="00775532" w:rsidRPr="009545C8" w:rsidRDefault="00775532" w:rsidP="00775532">
      <w:pPr>
        <w:rPr>
          <w:lang w:val="en-US"/>
        </w:rPr>
      </w:pPr>
    </w:p>
    <w:p w14:paraId="0E5DF4DE" w14:textId="77777777" w:rsidR="00775532" w:rsidRPr="009545C8" w:rsidRDefault="00775532" w:rsidP="00775532">
      <w:pPr>
        <w:rPr>
          <w:lang w:val="en-US"/>
        </w:rPr>
      </w:pPr>
    </w:p>
    <w:p w14:paraId="45879142" w14:textId="77777777" w:rsidR="00775532" w:rsidRPr="009545C8" w:rsidRDefault="00775532" w:rsidP="00775532">
      <w:pPr>
        <w:rPr>
          <w:lang w:val="en-US"/>
        </w:rPr>
      </w:pPr>
    </w:p>
    <w:sectPr w:rsidR="00775532" w:rsidRPr="00954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DAA4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E38F8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3831F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0F631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99205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1CAA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48E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5EB6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E6DF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6C8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355796">
    <w:abstractNumId w:val="8"/>
  </w:num>
  <w:num w:numId="2" w16cid:durableId="1187407476">
    <w:abstractNumId w:val="3"/>
  </w:num>
  <w:num w:numId="3" w16cid:durableId="729766968">
    <w:abstractNumId w:val="2"/>
  </w:num>
  <w:num w:numId="4" w16cid:durableId="513685764">
    <w:abstractNumId w:val="1"/>
  </w:num>
  <w:num w:numId="5" w16cid:durableId="128322974">
    <w:abstractNumId w:val="0"/>
  </w:num>
  <w:num w:numId="6" w16cid:durableId="124273728">
    <w:abstractNumId w:val="9"/>
  </w:num>
  <w:num w:numId="7" w16cid:durableId="351566092">
    <w:abstractNumId w:val="7"/>
  </w:num>
  <w:num w:numId="8" w16cid:durableId="371342147">
    <w:abstractNumId w:val="6"/>
  </w:num>
  <w:num w:numId="9" w16cid:durableId="832138764">
    <w:abstractNumId w:val="5"/>
  </w:num>
  <w:num w:numId="10" w16cid:durableId="463740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2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57"/>
    <w:rsid w:val="00012ED3"/>
    <w:rsid w:val="00034D6E"/>
    <w:rsid w:val="000466AA"/>
    <w:rsid w:val="00047B8D"/>
    <w:rsid w:val="00050863"/>
    <w:rsid w:val="00052493"/>
    <w:rsid w:val="0005531F"/>
    <w:rsid w:val="000649EE"/>
    <w:rsid w:val="00064ADF"/>
    <w:rsid w:val="00084E5B"/>
    <w:rsid w:val="00092D68"/>
    <w:rsid w:val="000C569A"/>
    <w:rsid w:val="000D4188"/>
    <w:rsid w:val="000E7208"/>
    <w:rsid w:val="00103411"/>
    <w:rsid w:val="00106240"/>
    <w:rsid w:val="00115974"/>
    <w:rsid w:val="00135DD6"/>
    <w:rsid w:val="0014355A"/>
    <w:rsid w:val="001620CE"/>
    <w:rsid w:val="001A4601"/>
    <w:rsid w:val="001A4CB6"/>
    <w:rsid w:val="002040EB"/>
    <w:rsid w:val="00215BF6"/>
    <w:rsid w:val="00221960"/>
    <w:rsid w:val="00244ED7"/>
    <w:rsid w:val="00251C18"/>
    <w:rsid w:val="00257CF4"/>
    <w:rsid w:val="00263DFA"/>
    <w:rsid w:val="002742D6"/>
    <w:rsid w:val="00293483"/>
    <w:rsid w:val="00297D71"/>
    <w:rsid w:val="002B20FA"/>
    <w:rsid w:val="002E1D7B"/>
    <w:rsid w:val="002E54D0"/>
    <w:rsid w:val="00304299"/>
    <w:rsid w:val="00317BF4"/>
    <w:rsid w:val="00321BDC"/>
    <w:rsid w:val="00325D82"/>
    <w:rsid w:val="00332E35"/>
    <w:rsid w:val="00340237"/>
    <w:rsid w:val="00365B56"/>
    <w:rsid w:val="00366C1C"/>
    <w:rsid w:val="003809C7"/>
    <w:rsid w:val="00385494"/>
    <w:rsid w:val="003A5D5B"/>
    <w:rsid w:val="003B1228"/>
    <w:rsid w:val="003B2D4F"/>
    <w:rsid w:val="003B3528"/>
    <w:rsid w:val="003B5088"/>
    <w:rsid w:val="003C68A4"/>
    <w:rsid w:val="003D1F92"/>
    <w:rsid w:val="003E33DB"/>
    <w:rsid w:val="0040152F"/>
    <w:rsid w:val="004021A9"/>
    <w:rsid w:val="00431E4E"/>
    <w:rsid w:val="00463B31"/>
    <w:rsid w:val="00464551"/>
    <w:rsid w:val="0047057A"/>
    <w:rsid w:val="00475242"/>
    <w:rsid w:val="00482300"/>
    <w:rsid w:val="004873CA"/>
    <w:rsid w:val="00490868"/>
    <w:rsid w:val="004A4D15"/>
    <w:rsid w:val="004A58BB"/>
    <w:rsid w:val="004B1F26"/>
    <w:rsid w:val="004B2D6E"/>
    <w:rsid w:val="004B5F2E"/>
    <w:rsid w:val="004C0922"/>
    <w:rsid w:val="004C6A5D"/>
    <w:rsid w:val="004F5447"/>
    <w:rsid w:val="004F5501"/>
    <w:rsid w:val="005072E0"/>
    <w:rsid w:val="00511C5B"/>
    <w:rsid w:val="00526533"/>
    <w:rsid w:val="00532C77"/>
    <w:rsid w:val="00534E96"/>
    <w:rsid w:val="005460EC"/>
    <w:rsid w:val="00586D4D"/>
    <w:rsid w:val="005A4B0D"/>
    <w:rsid w:val="005A543B"/>
    <w:rsid w:val="005E392F"/>
    <w:rsid w:val="005E6883"/>
    <w:rsid w:val="00600806"/>
    <w:rsid w:val="00617CEE"/>
    <w:rsid w:val="00632A86"/>
    <w:rsid w:val="00643525"/>
    <w:rsid w:val="0064438E"/>
    <w:rsid w:val="0065197D"/>
    <w:rsid w:val="00664C98"/>
    <w:rsid w:val="00665E37"/>
    <w:rsid w:val="0067405E"/>
    <w:rsid w:val="00675F6B"/>
    <w:rsid w:val="00680364"/>
    <w:rsid w:val="00692801"/>
    <w:rsid w:val="006D6955"/>
    <w:rsid w:val="006E3F25"/>
    <w:rsid w:val="006F7955"/>
    <w:rsid w:val="007164FD"/>
    <w:rsid w:val="00723B24"/>
    <w:rsid w:val="00724F15"/>
    <w:rsid w:val="00725EEC"/>
    <w:rsid w:val="00750A17"/>
    <w:rsid w:val="0077289B"/>
    <w:rsid w:val="00772FE1"/>
    <w:rsid w:val="00775532"/>
    <w:rsid w:val="00781F16"/>
    <w:rsid w:val="0079798A"/>
    <w:rsid w:val="00797A21"/>
    <w:rsid w:val="007A23E0"/>
    <w:rsid w:val="007A38B6"/>
    <w:rsid w:val="007B4254"/>
    <w:rsid w:val="007D3D16"/>
    <w:rsid w:val="007E12EB"/>
    <w:rsid w:val="007E6B47"/>
    <w:rsid w:val="007F7199"/>
    <w:rsid w:val="00813EB6"/>
    <w:rsid w:val="008143AA"/>
    <w:rsid w:val="008352A7"/>
    <w:rsid w:val="00842BBA"/>
    <w:rsid w:val="00842E03"/>
    <w:rsid w:val="0085480A"/>
    <w:rsid w:val="00860B8F"/>
    <w:rsid w:val="00892BE9"/>
    <w:rsid w:val="0089302C"/>
    <w:rsid w:val="00897DA6"/>
    <w:rsid w:val="008A2557"/>
    <w:rsid w:val="008C3BEF"/>
    <w:rsid w:val="008C423A"/>
    <w:rsid w:val="008E4A28"/>
    <w:rsid w:val="009016B9"/>
    <w:rsid w:val="009061FC"/>
    <w:rsid w:val="00917844"/>
    <w:rsid w:val="009325BE"/>
    <w:rsid w:val="009545C8"/>
    <w:rsid w:val="00956B27"/>
    <w:rsid w:val="00960712"/>
    <w:rsid w:val="00961BEC"/>
    <w:rsid w:val="009638F8"/>
    <w:rsid w:val="009745CB"/>
    <w:rsid w:val="00983278"/>
    <w:rsid w:val="009852BD"/>
    <w:rsid w:val="009B063F"/>
    <w:rsid w:val="009C4812"/>
    <w:rsid w:val="009D1F4E"/>
    <w:rsid w:val="009D28F0"/>
    <w:rsid w:val="00A131F7"/>
    <w:rsid w:val="00A13EB4"/>
    <w:rsid w:val="00A33CE7"/>
    <w:rsid w:val="00A523CB"/>
    <w:rsid w:val="00A80613"/>
    <w:rsid w:val="00A916A4"/>
    <w:rsid w:val="00A91B86"/>
    <w:rsid w:val="00AC40A8"/>
    <w:rsid w:val="00AD6E02"/>
    <w:rsid w:val="00AE5109"/>
    <w:rsid w:val="00AE773F"/>
    <w:rsid w:val="00AF3894"/>
    <w:rsid w:val="00B0614E"/>
    <w:rsid w:val="00B148E3"/>
    <w:rsid w:val="00B14D60"/>
    <w:rsid w:val="00B3500C"/>
    <w:rsid w:val="00B37AA4"/>
    <w:rsid w:val="00B4435C"/>
    <w:rsid w:val="00B478D6"/>
    <w:rsid w:val="00B61EF9"/>
    <w:rsid w:val="00B632A5"/>
    <w:rsid w:val="00B6404D"/>
    <w:rsid w:val="00B642DF"/>
    <w:rsid w:val="00B81842"/>
    <w:rsid w:val="00B97074"/>
    <w:rsid w:val="00B97F56"/>
    <w:rsid w:val="00BD01F3"/>
    <w:rsid w:val="00BD374B"/>
    <w:rsid w:val="00BE6F15"/>
    <w:rsid w:val="00C0258D"/>
    <w:rsid w:val="00C16202"/>
    <w:rsid w:val="00C246D1"/>
    <w:rsid w:val="00C3611E"/>
    <w:rsid w:val="00C56DC1"/>
    <w:rsid w:val="00C745ED"/>
    <w:rsid w:val="00CA035D"/>
    <w:rsid w:val="00CC24E4"/>
    <w:rsid w:val="00D05071"/>
    <w:rsid w:val="00D05640"/>
    <w:rsid w:val="00D05FF5"/>
    <w:rsid w:val="00D07DCF"/>
    <w:rsid w:val="00D11CC8"/>
    <w:rsid w:val="00D557C7"/>
    <w:rsid w:val="00D557E5"/>
    <w:rsid w:val="00D6299C"/>
    <w:rsid w:val="00D70EE8"/>
    <w:rsid w:val="00D76611"/>
    <w:rsid w:val="00D91054"/>
    <w:rsid w:val="00DB3044"/>
    <w:rsid w:val="00DC5FD9"/>
    <w:rsid w:val="00DD7586"/>
    <w:rsid w:val="00DE4229"/>
    <w:rsid w:val="00DE7D39"/>
    <w:rsid w:val="00E367C9"/>
    <w:rsid w:val="00E6184C"/>
    <w:rsid w:val="00E737F8"/>
    <w:rsid w:val="00E768AC"/>
    <w:rsid w:val="00E925BD"/>
    <w:rsid w:val="00EA519A"/>
    <w:rsid w:val="00EA5EEC"/>
    <w:rsid w:val="00EB5305"/>
    <w:rsid w:val="00EC0695"/>
    <w:rsid w:val="00EC1FFF"/>
    <w:rsid w:val="00EC648E"/>
    <w:rsid w:val="00ED62F2"/>
    <w:rsid w:val="00EE017F"/>
    <w:rsid w:val="00EE2CCE"/>
    <w:rsid w:val="00EF3109"/>
    <w:rsid w:val="00F115B6"/>
    <w:rsid w:val="00F13C41"/>
    <w:rsid w:val="00F40035"/>
    <w:rsid w:val="00F71D91"/>
    <w:rsid w:val="00F96E5E"/>
    <w:rsid w:val="00FA7904"/>
    <w:rsid w:val="00FB0CB1"/>
    <w:rsid w:val="00FC0C16"/>
    <w:rsid w:val="00FD1A72"/>
    <w:rsid w:val="00FD4B20"/>
    <w:rsid w:val="00FF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1A851"/>
  <w15:chartTrackingRefBased/>
  <w15:docId w15:val="{2DD9A8D7-FD94-E747-B0E3-C1C2307D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D39"/>
    <w:pPr>
      <w:spacing w:line="300" w:lineRule="exact"/>
    </w:pPr>
    <w:rPr>
      <w:rFonts w:ascii="Courier New" w:hAnsi="Courier New"/>
      <w:sz w:val="24"/>
      <w:szCs w:val="22"/>
      <w:lang w:val="nb-N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FFF"/>
    <w:pPr>
      <w:outlineLvl w:val="0"/>
    </w:pPr>
    <w:rPr>
      <w:rFonts w:ascii="Arial" w:eastAsia="Times New Roman" w:hAnsi="Arial"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EC1FFF"/>
    <w:pPr>
      <w:outlineLvl w:val="1"/>
    </w:pPr>
    <w:rPr>
      <w:rFonts w:ascii="Arial" w:eastAsia="Times New Roman" w:hAnsi="Arial"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C1FFF"/>
    <w:pPr>
      <w:outlineLvl w:val="2"/>
    </w:pPr>
    <w:rPr>
      <w:rFonts w:ascii="Arial" w:eastAsia="Times New Roman" w:hAnsi="Arial"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EC1FFF"/>
    <w:pPr>
      <w:outlineLvl w:val="3"/>
    </w:pPr>
    <w:rPr>
      <w:rFonts w:ascii="Arial" w:eastAsia="Times New Roman" w:hAnsi="Arial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EC1FFF"/>
    <w:pPr>
      <w:outlineLvl w:val="4"/>
    </w:pPr>
    <w:rPr>
      <w:rFonts w:ascii="Arial" w:eastAsia="Times New Roman" w:hAnsi="Arial"/>
    </w:rPr>
  </w:style>
  <w:style w:type="paragraph" w:styleId="Heading6">
    <w:name w:val="heading 6"/>
    <w:basedOn w:val="Normal"/>
    <w:next w:val="Normal"/>
    <w:link w:val="Heading6Char"/>
    <w:uiPriority w:val="9"/>
    <w:qFormat/>
    <w:rsid w:val="00EC1FFF"/>
    <w:pPr>
      <w:keepNext/>
      <w:keepLines/>
      <w:outlineLvl w:val="5"/>
    </w:pPr>
    <w:rPr>
      <w:rFonts w:ascii="Arial" w:eastAsia="Times New Roman" w:hAnsi="Arial"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EC1FFF"/>
    <w:pPr>
      <w:keepNext/>
      <w:keepLines/>
      <w:outlineLvl w:val="6"/>
    </w:pPr>
    <w:rPr>
      <w:rFonts w:ascii="Arial" w:eastAsia="Times New Roman" w:hAnsi="Arial"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92BE9"/>
    <w:pPr>
      <w:keepNext/>
      <w:keepLines/>
      <w:spacing w:before="200" w:line="240" w:lineRule="auto"/>
      <w:outlineLvl w:val="7"/>
    </w:pPr>
    <w:rPr>
      <w:rFonts w:ascii="Calibri Light" w:eastAsia="Times New Roman" w:hAnsi="Calibri Light"/>
      <w:color w:val="404040"/>
      <w:spacing w:val="-1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C1FFF"/>
    <w:rPr>
      <w:rFonts w:ascii="Arial" w:eastAsia="Times New Roman" w:hAnsi="Arial"/>
      <w:bCs/>
      <w:sz w:val="24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EC1FFF"/>
    <w:rPr>
      <w:rFonts w:ascii="Arial" w:eastAsia="Times New Roman" w:hAnsi="Arial"/>
      <w:bCs/>
      <w:sz w:val="24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EC1FFF"/>
    <w:rPr>
      <w:rFonts w:ascii="Arial" w:eastAsia="Times New Roman" w:hAnsi="Arial"/>
      <w:bCs/>
      <w:sz w:val="24"/>
      <w:szCs w:val="22"/>
      <w:lang w:eastAsia="en-US"/>
    </w:rPr>
  </w:style>
  <w:style w:type="character" w:customStyle="1" w:styleId="Heading4Char">
    <w:name w:val="Heading 4 Char"/>
    <w:link w:val="Heading4"/>
    <w:uiPriority w:val="9"/>
    <w:rsid w:val="00EC1FFF"/>
    <w:rPr>
      <w:rFonts w:ascii="Arial" w:eastAsia="Times New Roman" w:hAnsi="Arial"/>
      <w:bCs/>
      <w:iCs/>
      <w:sz w:val="24"/>
      <w:szCs w:val="22"/>
      <w:lang w:eastAsia="en-US"/>
    </w:rPr>
  </w:style>
  <w:style w:type="character" w:customStyle="1" w:styleId="Heading5Char">
    <w:name w:val="Heading 5 Char"/>
    <w:link w:val="Heading5"/>
    <w:uiPriority w:val="9"/>
    <w:rsid w:val="00EC1FFF"/>
    <w:rPr>
      <w:rFonts w:ascii="Arial" w:eastAsia="Times New Roman" w:hAnsi="Arial"/>
      <w:sz w:val="24"/>
      <w:szCs w:val="22"/>
      <w:lang w:eastAsia="en-US"/>
    </w:rPr>
  </w:style>
  <w:style w:type="character" w:customStyle="1" w:styleId="Heading6Char">
    <w:name w:val="Heading 6 Char"/>
    <w:link w:val="Heading6"/>
    <w:uiPriority w:val="9"/>
    <w:rsid w:val="00EC1FFF"/>
    <w:rPr>
      <w:rFonts w:ascii="Arial" w:eastAsia="Times New Roman" w:hAnsi="Arial"/>
      <w:iCs/>
      <w:color w:val="243F60"/>
      <w:sz w:val="24"/>
      <w:szCs w:val="22"/>
      <w:lang w:eastAsia="en-US"/>
    </w:rPr>
  </w:style>
  <w:style w:type="character" w:customStyle="1" w:styleId="Heading7Char">
    <w:name w:val="Heading 7 Char"/>
    <w:link w:val="Heading7"/>
    <w:uiPriority w:val="9"/>
    <w:rsid w:val="00EC1FFF"/>
    <w:rPr>
      <w:rFonts w:ascii="Arial" w:eastAsia="Times New Roman" w:hAnsi="Arial"/>
      <w:iCs/>
      <w:color w:val="404040"/>
      <w:sz w:val="24"/>
      <w:szCs w:val="22"/>
      <w:lang w:eastAsia="en-US"/>
    </w:rPr>
  </w:style>
  <w:style w:type="paragraph" w:styleId="NoSpacing">
    <w:name w:val="No Spacing"/>
    <w:uiPriority w:val="1"/>
    <w:qFormat/>
    <w:rsid w:val="00DE7D39"/>
    <w:pPr>
      <w:spacing w:line="300" w:lineRule="exact"/>
    </w:pPr>
    <w:rPr>
      <w:rFonts w:ascii="Courier New" w:hAnsi="Courier New"/>
      <w:sz w:val="24"/>
      <w:szCs w:val="22"/>
      <w:lang w:val="nb-NO" w:eastAsia="en-US"/>
    </w:rPr>
  </w:style>
  <w:style w:type="paragraph" w:styleId="ListParagraph">
    <w:name w:val="List Paragraph"/>
    <w:basedOn w:val="Normal"/>
    <w:uiPriority w:val="34"/>
    <w:qFormat/>
    <w:rsid w:val="0065197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7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65197D"/>
    <w:rPr>
      <w:rFonts w:ascii="Courier New" w:hAnsi="Courier New"/>
      <w:b/>
      <w:bCs/>
      <w:i/>
      <w:iCs/>
      <w:color w:val="4F81BD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5197D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65197D"/>
    <w:rPr>
      <w:rFonts w:ascii="Courier New" w:hAnsi="Courier New"/>
      <w:i/>
      <w:iCs/>
      <w:color w:val="000000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7D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65197D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Hyperlink">
    <w:name w:val="Hyperlink"/>
    <w:uiPriority w:val="99"/>
    <w:rsid w:val="00CC24E4"/>
    <w:rPr>
      <w:color w:val="0000FF"/>
      <w:u w:val="single"/>
    </w:rPr>
  </w:style>
  <w:style w:type="character" w:customStyle="1" w:styleId="Heading8Char">
    <w:name w:val="Heading 8 Char"/>
    <w:link w:val="Heading8"/>
    <w:uiPriority w:val="9"/>
    <w:rsid w:val="00892BE9"/>
    <w:rPr>
      <w:rFonts w:ascii="Calibri Light" w:eastAsia="Times New Roman" w:hAnsi="Calibri Light"/>
      <w:color w:val="404040"/>
      <w:spacing w:val="-10"/>
      <w:kern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92BE9"/>
    <w:pPr>
      <w:spacing w:line="240" w:lineRule="auto"/>
      <w:contextualSpacing/>
    </w:pPr>
    <w:rPr>
      <w:rFonts w:ascii="Arial" w:eastAsia="Times New Roman" w:hAnsi="Arial"/>
      <w:spacing w:val="-10"/>
      <w:kern w:val="28"/>
      <w:sz w:val="40"/>
      <w:szCs w:val="56"/>
    </w:rPr>
  </w:style>
  <w:style w:type="character" w:customStyle="1" w:styleId="TitleChar">
    <w:name w:val="Title Char"/>
    <w:link w:val="Title"/>
    <w:uiPriority w:val="10"/>
    <w:rsid w:val="00892BE9"/>
    <w:rPr>
      <w:rFonts w:ascii="Arial" w:eastAsia="Times New Roman" w:hAnsi="Arial"/>
      <w:spacing w:val="-10"/>
      <w:kern w:val="28"/>
      <w:sz w:val="40"/>
      <w:szCs w:val="56"/>
      <w:lang w:eastAsia="en-US"/>
    </w:rPr>
  </w:style>
  <w:style w:type="paragraph" w:styleId="PlainText">
    <w:name w:val="Plain Text"/>
    <w:basedOn w:val="Normal"/>
    <w:link w:val="PlainTextChar"/>
    <w:uiPriority w:val="99"/>
    <w:unhideWhenUsed/>
    <w:rsid w:val="00892BE9"/>
    <w:pPr>
      <w:spacing w:line="240" w:lineRule="auto"/>
    </w:pPr>
    <w:rPr>
      <w:rFonts w:ascii="Consolas" w:hAnsi="Consolas" w:cs="Consolas"/>
      <w:spacing w:val="-10"/>
      <w:kern w:val="28"/>
      <w:sz w:val="21"/>
      <w:szCs w:val="21"/>
    </w:rPr>
  </w:style>
  <w:style w:type="character" w:customStyle="1" w:styleId="PlainTextChar">
    <w:name w:val="Plain Text Char"/>
    <w:link w:val="PlainText"/>
    <w:uiPriority w:val="99"/>
    <w:rsid w:val="00892BE9"/>
    <w:rPr>
      <w:rFonts w:ascii="Consolas" w:hAnsi="Consolas" w:cs="Consolas"/>
      <w:spacing w:val="-10"/>
      <w:kern w:val="2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6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hjoh/Documents/statped/programmering/full_system/modules/bok_to_docx/static/TEMPLATE_JUNIOR_ol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TEMPLATE_JUNIOR_old.dot</Template>
  <TotalTime>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Denne boka har overskriftstiler på overskriftene</vt:lpstr>
    </vt:vector>
  </TitlesOfParts>
  <Company>Møller-Trøndelag kompetansesenter, Statped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Denne boka har overskriftstiler på overskriftene</dc:title>
  <dc:subject/>
  <dc:creator>Lars Henrik Johansen</dc:creator>
  <cp:keywords/>
  <cp:lastModifiedBy>Lars Henrik Johansen</cp:lastModifiedBy>
  <cp:revision>1</cp:revision>
  <dcterms:created xsi:type="dcterms:W3CDTF">2026-03-09T13:02:00Z</dcterms:created>
  <dcterms:modified xsi:type="dcterms:W3CDTF">2026-03-09T13:03:00Z</dcterms:modified>
</cp:coreProperties>
</file>